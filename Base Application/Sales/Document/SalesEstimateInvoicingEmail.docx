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Quote/1304"/>
        <w:id w:val="390932277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Quote/1304"/>
        <w:id w:val="2047025775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Quote/1304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Quote/1304"/>
            <w:id w:val="1046567246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0b226a16c3514e2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